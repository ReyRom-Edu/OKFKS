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BCDCD" w14:textId="77777777" w:rsidR="00364060" w:rsidRDefault="00364060" w:rsidP="00364060">
      <w:pPr>
        <w:pStyle w:val="10"/>
      </w:pPr>
      <w:bookmarkStart w:id="0" w:name="_Toc196233426"/>
      <w:r>
        <w:t>Лабораторная работа №15</w:t>
      </w:r>
      <w:r>
        <w:br/>
        <w:t>Реализация защиты ПО от нелегального копирования</w:t>
      </w:r>
      <w:bookmarkEnd w:id="0"/>
    </w:p>
    <w:p w14:paraId="70230670" w14:textId="77777777" w:rsidR="00364060" w:rsidRDefault="00364060" w:rsidP="00364060">
      <w:pPr>
        <w:pStyle w:val="1"/>
        <w:numPr>
          <w:ilvl w:val="0"/>
          <w:numId w:val="7"/>
        </w:numPr>
      </w:pPr>
      <w:r>
        <w:t>Цель работы</w:t>
      </w:r>
    </w:p>
    <w:p w14:paraId="0ABAF625" w14:textId="77777777" w:rsidR="00364060" w:rsidRDefault="00364060" w:rsidP="00364060">
      <w:pPr>
        <w:pStyle w:val="2"/>
      </w:pPr>
      <w:r>
        <w:t>Познакомиться с методами защиты ПО от нелегального копирования.</w:t>
      </w:r>
    </w:p>
    <w:p w14:paraId="41819BDE" w14:textId="77777777" w:rsidR="00364060" w:rsidRDefault="00364060" w:rsidP="00364060">
      <w:pPr>
        <w:pStyle w:val="1"/>
      </w:pPr>
      <w:r>
        <w:t>Литература</w:t>
      </w:r>
    </w:p>
    <w:p w14:paraId="244576DB" w14:textId="77777777" w:rsidR="00364060" w:rsidRDefault="00364060" w:rsidP="00364060">
      <w:pPr>
        <w:pStyle w:val="2"/>
      </w:pPr>
      <w:r>
        <w:t>Зверева В. П., Сопровождение и обслуживание программного обеспечения компьютерных систем : учебник для студ. учреждений сред. проф. Образования / В. П. Зверева, А. В. Назаров. – М. : Издательский центр «Академия», 2018. – 256 с.</w:t>
      </w:r>
    </w:p>
    <w:p w14:paraId="17ED75EB" w14:textId="77777777" w:rsidR="00364060" w:rsidRDefault="00364060" w:rsidP="00364060">
      <w:pPr>
        <w:pStyle w:val="1"/>
      </w:pPr>
      <w:r>
        <w:t>Подготовка к работе</w:t>
      </w:r>
    </w:p>
    <w:p w14:paraId="0BD1815B" w14:textId="77777777" w:rsidR="00364060" w:rsidRDefault="00364060" w:rsidP="00364060">
      <w:pPr>
        <w:pStyle w:val="2"/>
      </w:pPr>
      <w:r>
        <w:t>Повторить теоретический материал (см. п.2).</w:t>
      </w:r>
    </w:p>
    <w:p w14:paraId="7F5C3062" w14:textId="77777777" w:rsidR="00364060" w:rsidRDefault="00364060" w:rsidP="00364060">
      <w:pPr>
        <w:pStyle w:val="2"/>
      </w:pPr>
      <w:r>
        <w:t>Изучить описание лабораторной работы.</w:t>
      </w:r>
    </w:p>
    <w:p w14:paraId="0EB925E0" w14:textId="77777777" w:rsidR="00364060" w:rsidRDefault="00364060" w:rsidP="00364060">
      <w:pPr>
        <w:pStyle w:val="1"/>
      </w:pPr>
      <w:r>
        <w:t>Основное оборудование</w:t>
      </w:r>
    </w:p>
    <w:p w14:paraId="6FEEC908" w14:textId="77777777" w:rsidR="00364060" w:rsidRDefault="00364060" w:rsidP="00364060">
      <w:pPr>
        <w:pStyle w:val="2"/>
      </w:pPr>
      <w:r>
        <w:t>Персональный компьютер.</w:t>
      </w:r>
    </w:p>
    <w:p w14:paraId="36A31CC3" w14:textId="77777777" w:rsidR="00364060" w:rsidRDefault="00364060" w:rsidP="00364060">
      <w:pPr>
        <w:pStyle w:val="1"/>
      </w:pPr>
      <w:r>
        <w:t>Задание</w:t>
      </w:r>
    </w:p>
    <w:p w14:paraId="2A932B33" w14:textId="77777777" w:rsidR="00364060" w:rsidRDefault="00364060" w:rsidP="00364060">
      <w:pPr>
        <w:pStyle w:val="2"/>
      </w:pPr>
      <w:r>
        <w:t>Разработать приложение, требующее активацию с помощью лицензионного ключа при первом запуске. Производите проверку активации на стороне сервера.</w:t>
      </w:r>
    </w:p>
    <w:p w14:paraId="4B313AD4" w14:textId="6973FC59" w:rsidR="008F7223" w:rsidRDefault="00364060" w:rsidP="00FF143E">
      <w:pPr>
        <w:pStyle w:val="2"/>
      </w:pPr>
      <w:r>
        <w:t>Модифицировать приложение таким образом, чтобы активация приложения производилась с привязкой к оборудованию пользователя (получить данные можно при помощи средств пространства имен System.Management). Запретить многократную активацию при помощи одного ключа с различных устройств.</w:t>
      </w:r>
    </w:p>
    <w:p w14:paraId="2305ADEC" w14:textId="77777777" w:rsidR="00364060" w:rsidRDefault="00364060" w:rsidP="00364060">
      <w:pPr>
        <w:pStyle w:val="1"/>
      </w:pPr>
      <w:r>
        <w:t>Порядок выполнения работы</w:t>
      </w:r>
    </w:p>
    <w:p w14:paraId="2BEDF05B" w14:textId="77777777" w:rsidR="00364060" w:rsidRDefault="00364060" w:rsidP="00364060">
      <w:pPr>
        <w:pStyle w:val="2"/>
      </w:pPr>
      <w:r>
        <w:t>Повторить теоретический материал п. 3.1;</w:t>
      </w:r>
    </w:p>
    <w:p w14:paraId="622AA0AF" w14:textId="77777777" w:rsidR="00364060" w:rsidRDefault="00364060" w:rsidP="00364060">
      <w:pPr>
        <w:pStyle w:val="2"/>
      </w:pPr>
      <w:r>
        <w:t>Выполнить задания 5.1-5.2</w:t>
      </w:r>
    </w:p>
    <w:p w14:paraId="18633A4F" w14:textId="77777777" w:rsidR="00364060" w:rsidRDefault="00364060" w:rsidP="00364060">
      <w:pPr>
        <w:pStyle w:val="2"/>
      </w:pPr>
      <w:r>
        <w:t>Заполнить отчет п. 7.</w:t>
      </w:r>
    </w:p>
    <w:p w14:paraId="31C0AF48" w14:textId="77777777" w:rsidR="00364060" w:rsidRDefault="00364060" w:rsidP="00364060">
      <w:pPr>
        <w:pStyle w:val="1"/>
      </w:pPr>
      <w:r>
        <w:t>Содержание отчета</w:t>
      </w:r>
    </w:p>
    <w:p w14:paraId="48113B0B" w14:textId="77777777" w:rsidR="00364060" w:rsidRDefault="00364060" w:rsidP="00364060">
      <w:pPr>
        <w:pStyle w:val="2"/>
      </w:pPr>
      <w:r>
        <w:t>Титульный лист;</w:t>
      </w:r>
    </w:p>
    <w:p w14:paraId="5812DF53" w14:textId="77777777" w:rsidR="00364060" w:rsidRDefault="00364060" w:rsidP="00364060">
      <w:pPr>
        <w:pStyle w:val="2"/>
      </w:pPr>
      <w:r>
        <w:t>Цель работы;</w:t>
      </w:r>
    </w:p>
    <w:p w14:paraId="3D4EEF9C" w14:textId="5F3BF92A" w:rsidR="00B912AE" w:rsidRDefault="00B912AE" w:rsidP="00364060">
      <w:pPr>
        <w:pStyle w:val="2"/>
      </w:pPr>
      <w:r>
        <w:t>Ответы на контрольные вопросы;</w:t>
      </w:r>
    </w:p>
    <w:p w14:paraId="670E542F" w14:textId="77777777" w:rsidR="00364060" w:rsidRDefault="00364060" w:rsidP="00364060">
      <w:pPr>
        <w:pStyle w:val="2"/>
      </w:pPr>
      <w:r>
        <w:t>Вывод по проделанной работе.</w:t>
      </w:r>
    </w:p>
    <w:p w14:paraId="2BC07188" w14:textId="77777777" w:rsidR="00364060" w:rsidRDefault="00364060" w:rsidP="00364060">
      <w:pPr>
        <w:pStyle w:val="1"/>
      </w:pPr>
      <w:r>
        <w:t>Контрольные вопросы</w:t>
      </w:r>
    </w:p>
    <w:p w14:paraId="10D03BCF" w14:textId="77777777" w:rsidR="00364060" w:rsidRDefault="00364060" w:rsidP="00364060">
      <w:pPr>
        <w:pStyle w:val="2"/>
      </w:pPr>
      <w:r>
        <w:t>Для чего используются методы защиты ПО от нелегального копирования</w:t>
      </w:r>
    </w:p>
    <w:p w14:paraId="1F934007" w14:textId="77777777" w:rsidR="00364060" w:rsidRPr="00D5031B" w:rsidRDefault="00364060" w:rsidP="00364060">
      <w:pPr>
        <w:pStyle w:val="2"/>
      </w:pPr>
      <w:r>
        <w:t>Какие методы защиты ПО от нелегального копирования существуют</w:t>
      </w:r>
    </w:p>
    <w:p w14:paraId="3B3934B8" w14:textId="1A2C4CFD" w:rsidR="0031053E" w:rsidRPr="00364060" w:rsidRDefault="0031053E" w:rsidP="00364060"/>
    <w:sectPr w:rsidR="0031053E" w:rsidRPr="00364060" w:rsidSect="00364060">
      <w:footerReference w:type="default" r:id="rId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5425075"/>
      <w:docPartObj>
        <w:docPartGallery w:val="Page Numbers (Bottom of Page)"/>
        <w:docPartUnique/>
      </w:docPartObj>
    </w:sdtPr>
    <w:sdtContent>
      <w:p w14:paraId="6F0C1F7C" w14:textId="77777777" w:rsidR="00364060" w:rsidRDefault="00364060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20DB2C" w14:textId="77777777" w:rsidR="00364060" w:rsidRDefault="00364060">
    <w:pPr>
      <w:pStyle w:val="af3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10045"/>
    <w:multiLevelType w:val="hybridMultilevel"/>
    <w:tmpl w:val="F6B40606"/>
    <w:lvl w:ilvl="0" w:tplc="3DD81AA2">
      <w:start w:val="1"/>
      <w:numFmt w:val="bullet"/>
      <w:lvlText w:val="-"/>
      <w:lvlJc w:val="left"/>
      <w:pPr>
        <w:ind w:left="200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" w15:restartNumberingAfterBreak="0">
    <w:nsid w:val="559206DD"/>
    <w:multiLevelType w:val="hybridMultilevel"/>
    <w:tmpl w:val="1DBC253E"/>
    <w:lvl w:ilvl="0" w:tplc="D054C488">
      <w:start w:val="1"/>
      <w:numFmt w:val="bullet"/>
      <w:suff w:val="space"/>
      <w:lvlText w:val="-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 w15:restartNumberingAfterBreak="0">
    <w:nsid w:val="64C53633"/>
    <w:multiLevelType w:val="multilevel"/>
    <w:tmpl w:val="F022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64C27"/>
    <w:multiLevelType w:val="multilevel"/>
    <w:tmpl w:val="68BC61E4"/>
    <w:numStyleLink w:val="a"/>
  </w:abstractNum>
  <w:num w:numId="1" w16cid:durableId="1386948056">
    <w:abstractNumId w:val="2"/>
  </w:num>
  <w:num w:numId="2" w16cid:durableId="141122171">
    <w:abstractNumId w:val="2"/>
  </w:num>
  <w:num w:numId="3" w16cid:durableId="634676009">
    <w:abstractNumId w:val="4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4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2"/>
  </w:num>
  <w:num w:numId="6" w16cid:durableId="797380273">
    <w:abstractNumId w:val="2"/>
  </w:num>
  <w:num w:numId="7" w16cid:durableId="3980931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07367908">
    <w:abstractNumId w:val="3"/>
  </w:num>
  <w:num w:numId="9" w16cid:durableId="61022471">
    <w:abstractNumId w:val="0"/>
  </w:num>
  <w:num w:numId="10" w16cid:durableId="2089573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C8"/>
    <w:rsid w:val="00000FA3"/>
    <w:rsid w:val="00055311"/>
    <w:rsid w:val="00063794"/>
    <w:rsid w:val="00070FAF"/>
    <w:rsid w:val="000F1A90"/>
    <w:rsid w:val="00102D0B"/>
    <w:rsid w:val="00133269"/>
    <w:rsid w:val="001343BE"/>
    <w:rsid w:val="001653C5"/>
    <w:rsid w:val="0018259A"/>
    <w:rsid w:val="0019341A"/>
    <w:rsid w:val="001974B9"/>
    <w:rsid w:val="001B65BA"/>
    <w:rsid w:val="001E32F3"/>
    <w:rsid w:val="00214C9E"/>
    <w:rsid w:val="00241189"/>
    <w:rsid w:val="00261B0A"/>
    <w:rsid w:val="002637A9"/>
    <w:rsid w:val="00263D43"/>
    <w:rsid w:val="00265AE9"/>
    <w:rsid w:val="00271E47"/>
    <w:rsid w:val="002C4557"/>
    <w:rsid w:val="002C605A"/>
    <w:rsid w:val="0031053E"/>
    <w:rsid w:val="0032242D"/>
    <w:rsid w:val="00364060"/>
    <w:rsid w:val="0038365B"/>
    <w:rsid w:val="0039238A"/>
    <w:rsid w:val="003E2CFB"/>
    <w:rsid w:val="003E30E6"/>
    <w:rsid w:val="003F789F"/>
    <w:rsid w:val="00405DEC"/>
    <w:rsid w:val="00426108"/>
    <w:rsid w:val="004358D4"/>
    <w:rsid w:val="00454296"/>
    <w:rsid w:val="004549D9"/>
    <w:rsid w:val="00475B0E"/>
    <w:rsid w:val="004A368A"/>
    <w:rsid w:val="004C016C"/>
    <w:rsid w:val="004D4849"/>
    <w:rsid w:val="004F3128"/>
    <w:rsid w:val="00506921"/>
    <w:rsid w:val="00651C5C"/>
    <w:rsid w:val="00662DF1"/>
    <w:rsid w:val="00693BA2"/>
    <w:rsid w:val="006A2E2B"/>
    <w:rsid w:val="006A4362"/>
    <w:rsid w:val="006A7377"/>
    <w:rsid w:val="006B05B9"/>
    <w:rsid w:val="006E2A7B"/>
    <w:rsid w:val="006E2B52"/>
    <w:rsid w:val="006F4C9F"/>
    <w:rsid w:val="006F6066"/>
    <w:rsid w:val="00705713"/>
    <w:rsid w:val="00750EFD"/>
    <w:rsid w:val="00772370"/>
    <w:rsid w:val="007A44F2"/>
    <w:rsid w:val="007B4F1D"/>
    <w:rsid w:val="007F114C"/>
    <w:rsid w:val="00814C20"/>
    <w:rsid w:val="00877423"/>
    <w:rsid w:val="008823E4"/>
    <w:rsid w:val="008B298E"/>
    <w:rsid w:val="008E0D8A"/>
    <w:rsid w:val="008F25B5"/>
    <w:rsid w:val="008F7223"/>
    <w:rsid w:val="00924D16"/>
    <w:rsid w:val="00925158"/>
    <w:rsid w:val="00962E83"/>
    <w:rsid w:val="009754FB"/>
    <w:rsid w:val="00A1047A"/>
    <w:rsid w:val="00A24FD1"/>
    <w:rsid w:val="00A315BA"/>
    <w:rsid w:val="00A423FF"/>
    <w:rsid w:val="00A44288"/>
    <w:rsid w:val="00A64203"/>
    <w:rsid w:val="00A7632F"/>
    <w:rsid w:val="00AF1C19"/>
    <w:rsid w:val="00B24F4A"/>
    <w:rsid w:val="00B55A79"/>
    <w:rsid w:val="00B912AE"/>
    <w:rsid w:val="00B961E9"/>
    <w:rsid w:val="00BD58EC"/>
    <w:rsid w:val="00BD7687"/>
    <w:rsid w:val="00C17530"/>
    <w:rsid w:val="00CC7F51"/>
    <w:rsid w:val="00CD555D"/>
    <w:rsid w:val="00CF0E87"/>
    <w:rsid w:val="00D13C31"/>
    <w:rsid w:val="00D260E3"/>
    <w:rsid w:val="00D301C8"/>
    <w:rsid w:val="00D66C75"/>
    <w:rsid w:val="00D72B68"/>
    <w:rsid w:val="00D97FE0"/>
    <w:rsid w:val="00DA44FA"/>
    <w:rsid w:val="00DC02F0"/>
    <w:rsid w:val="00DC4636"/>
    <w:rsid w:val="00DD5DB8"/>
    <w:rsid w:val="00DE65C0"/>
    <w:rsid w:val="00E01507"/>
    <w:rsid w:val="00E53507"/>
    <w:rsid w:val="00E65989"/>
    <w:rsid w:val="00EE187F"/>
    <w:rsid w:val="00F042B4"/>
    <w:rsid w:val="00F20A7B"/>
    <w:rsid w:val="00F27EE9"/>
    <w:rsid w:val="00F366E5"/>
    <w:rsid w:val="00F54224"/>
    <w:rsid w:val="00F62EAE"/>
    <w:rsid w:val="00F672B7"/>
    <w:rsid w:val="00F87AE9"/>
    <w:rsid w:val="00F90272"/>
    <w:rsid w:val="00FD0A7B"/>
    <w:rsid w:val="00FF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7253D3"/>
  <w15:chartTrackingRefBased/>
  <w15:docId w15:val="{E37FC2A9-9D3D-4421-A97C-9D53065A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260E3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DC0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6F6066"/>
    <w:pPr>
      <w:spacing w:after="0" w:line="240" w:lineRule="auto"/>
      <w:jc w:val="both"/>
    </w:pPr>
  </w:style>
  <w:style w:type="character" w:styleId="af1">
    <w:name w:val="Hyperlink"/>
    <w:basedOn w:val="a1"/>
    <w:uiPriority w:val="99"/>
    <w:unhideWhenUsed/>
    <w:rsid w:val="006F6066"/>
    <w:rPr>
      <w:color w:val="467886" w:themeColor="hyperlink"/>
      <w:u w:val="single"/>
    </w:rPr>
  </w:style>
  <w:style w:type="character" w:styleId="af2">
    <w:name w:val="FollowedHyperlink"/>
    <w:basedOn w:val="a1"/>
    <w:uiPriority w:val="99"/>
    <w:semiHidden/>
    <w:unhideWhenUsed/>
    <w:rsid w:val="006A7377"/>
    <w:rPr>
      <w:color w:val="96607D" w:themeColor="followedHyperlink"/>
      <w:u w:val="single"/>
    </w:rPr>
  </w:style>
  <w:style w:type="paragraph" w:styleId="af3">
    <w:name w:val="footer"/>
    <w:basedOn w:val="a0"/>
    <w:link w:val="af4"/>
    <w:uiPriority w:val="99"/>
    <w:unhideWhenUsed/>
    <w:rsid w:val="00364060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364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</Template>
  <TotalTime>87</TotalTime>
  <Pages>1</Pages>
  <Words>161</Words>
  <Characters>1183</Characters>
  <Application>Microsoft Office Word</Application>
  <DocSecurity>0</DocSecurity>
  <Lines>43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14</cp:revision>
  <dcterms:created xsi:type="dcterms:W3CDTF">2025-12-11T14:49:00Z</dcterms:created>
  <dcterms:modified xsi:type="dcterms:W3CDTF">2025-12-15T17:13:00Z</dcterms:modified>
</cp:coreProperties>
</file>