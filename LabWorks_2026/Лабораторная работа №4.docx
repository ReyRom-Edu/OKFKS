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4458" w14:textId="77777777" w:rsidR="00F90272" w:rsidRDefault="00F90272" w:rsidP="00F90272">
      <w:pPr>
        <w:pStyle w:val="10"/>
      </w:pPr>
      <w:bookmarkStart w:id="0" w:name="_Toc196233415"/>
      <w:r>
        <w:t>Лабораторная работа №4</w:t>
      </w:r>
      <w:r>
        <w:br/>
        <w:t>Применение оперативных методов повышения надежности ПО</w:t>
      </w:r>
      <w:bookmarkEnd w:id="0"/>
    </w:p>
    <w:p w14:paraId="3F06CDFE" w14:textId="77777777" w:rsidR="00F90272" w:rsidRDefault="00F90272" w:rsidP="00F90272">
      <w:pPr>
        <w:pStyle w:val="1"/>
        <w:numPr>
          <w:ilvl w:val="0"/>
          <w:numId w:val="7"/>
        </w:numPr>
      </w:pPr>
      <w:r>
        <w:t>Цель работы</w:t>
      </w:r>
    </w:p>
    <w:p w14:paraId="03196404" w14:textId="77777777" w:rsidR="00F90272" w:rsidRDefault="00F90272" w:rsidP="00F90272">
      <w:pPr>
        <w:pStyle w:val="2"/>
        <w:numPr>
          <w:ilvl w:val="1"/>
          <w:numId w:val="1"/>
        </w:numPr>
      </w:pPr>
      <w:r>
        <w:t>Изучить процесс применения оперативных методов повышения надежности ПО.</w:t>
      </w:r>
    </w:p>
    <w:p w14:paraId="001E9FA9" w14:textId="77777777" w:rsidR="00F90272" w:rsidRDefault="00F90272" w:rsidP="00F90272">
      <w:pPr>
        <w:pStyle w:val="1"/>
        <w:numPr>
          <w:ilvl w:val="0"/>
          <w:numId w:val="1"/>
        </w:numPr>
      </w:pPr>
      <w:r>
        <w:t>Литература</w:t>
      </w:r>
    </w:p>
    <w:p w14:paraId="31DFBE56" w14:textId="77777777" w:rsidR="00F90272" w:rsidRDefault="00F90272" w:rsidP="00F90272">
      <w:pPr>
        <w:pStyle w:val="2"/>
        <w:numPr>
          <w:ilvl w:val="1"/>
          <w:numId w:val="1"/>
        </w:numPr>
      </w:pPr>
      <w:r>
        <w:t>Зверева В. П., Сопровождение и обслуживание программного обеспечения компьютерных систем : учебник для студ. учреждений сред. проф. Образования / В. П. Зверева, А. В. Назаров. – М. : Издательский центр «Академия», 2018. – 256 с.</w:t>
      </w:r>
    </w:p>
    <w:p w14:paraId="6F95AC98" w14:textId="77777777" w:rsidR="00F90272" w:rsidRDefault="00F90272" w:rsidP="00F90272">
      <w:pPr>
        <w:pStyle w:val="1"/>
        <w:numPr>
          <w:ilvl w:val="0"/>
          <w:numId w:val="1"/>
        </w:numPr>
      </w:pPr>
      <w:r>
        <w:t>Подготовка к работе</w:t>
      </w:r>
    </w:p>
    <w:p w14:paraId="5C0B3E79" w14:textId="77777777" w:rsidR="00F90272" w:rsidRDefault="00F90272" w:rsidP="00F90272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3668A084" w14:textId="77777777" w:rsidR="00F90272" w:rsidRDefault="00F90272" w:rsidP="00F90272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66E2CBC1" w14:textId="77777777" w:rsidR="00F90272" w:rsidRDefault="00F90272" w:rsidP="00F90272">
      <w:pPr>
        <w:pStyle w:val="1"/>
        <w:numPr>
          <w:ilvl w:val="0"/>
          <w:numId w:val="1"/>
        </w:numPr>
      </w:pPr>
      <w:r>
        <w:t>Основное оборудование</w:t>
      </w:r>
    </w:p>
    <w:p w14:paraId="25AFA938" w14:textId="77777777" w:rsidR="00F90272" w:rsidRDefault="00F90272" w:rsidP="00F90272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5EFB97B8" w14:textId="77777777" w:rsidR="00F90272" w:rsidRDefault="00F90272" w:rsidP="00F90272">
      <w:pPr>
        <w:pStyle w:val="1"/>
        <w:numPr>
          <w:ilvl w:val="0"/>
          <w:numId w:val="1"/>
        </w:numPr>
      </w:pPr>
      <w:r>
        <w:t>Задание</w:t>
      </w:r>
    </w:p>
    <w:p w14:paraId="26E9D494" w14:textId="6F0FA0F6" w:rsidR="00283F83" w:rsidRDefault="00283F83" w:rsidP="00F90272">
      <w:pPr>
        <w:pStyle w:val="2"/>
        <w:numPr>
          <w:ilvl w:val="1"/>
          <w:numId w:val="1"/>
        </w:numPr>
      </w:pPr>
      <w:r w:rsidRPr="00283F83">
        <w:t>Временная избыточность при получении данных</w:t>
      </w:r>
    </w:p>
    <w:p w14:paraId="6A1697E2" w14:textId="2C71532C" w:rsidR="00B86AF4" w:rsidRDefault="00974514" w:rsidP="00B86AF4">
      <w:r w:rsidRPr="00974514">
        <w:t>Реализовать получение данных с повторными попытками при временных сбоях.</w:t>
      </w:r>
    </w:p>
    <w:p w14:paraId="78204F96" w14:textId="77777777" w:rsidR="00D72016" w:rsidRPr="00D72016" w:rsidRDefault="00D72016" w:rsidP="00D72016">
      <w:r w:rsidRPr="00D72016">
        <w:t>Параметры:</w:t>
      </w:r>
    </w:p>
    <w:p w14:paraId="0A9A187E" w14:textId="77777777" w:rsidR="00D72016" w:rsidRPr="00D72016" w:rsidRDefault="00D72016" w:rsidP="00D72016">
      <w:pPr>
        <w:numPr>
          <w:ilvl w:val="0"/>
          <w:numId w:val="8"/>
        </w:numPr>
        <w:tabs>
          <w:tab w:val="clear" w:pos="720"/>
          <w:tab w:val="left" w:pos="993"/>
        </w:tabs>
        <w:ind w:left="0" w:firstLine="709"/>
      </w:pPr>
      <w:r w:rsidRPr="00D72016">
        <w:t>Максимальное количество попыток — 4, включая первую.</w:t>
      </w:r>
    </w:p>
    <w:p w14:paraId="54AA5BEF" w14:textId="77777777" w:rsidR="00D72016" w:rsidRPr="00D72016" w:rsidRDefault="00D72016" w:rsidP="00D72016">
      <w:pPr>
        <w:numPr>
          <w:ilvl w:val="0"/>
          <w:numId w:val="8"/>
        </w:numPr>
        <w:tabs>
          <w:tab w:val="clear" w:pos="720"/>
          <w:tab w:val="left" w:pos="993"/>
        </w:tabs>
        <w:ind w:left="0" w:firstLine="709"/>
      </w:pPr>
      <w:r w:rsidRPr="00D72016">
        <w:t>Тайм-аут одной попытки — 2 секунды.</w:t>
      </w:r>
    </w:p>
    <w:p w14:paraId="2695C893" w14:textId="77777777" w:rsidR="00D72016" w:rsidRPr="00D72016" w:rsidRDefault="00D72016" w:rsidP="00D72016">
      <w:pPr>
        <w:numPr>
          <w:ilvl w:val="0"/>
          <w:numId w:val="8"/>
        </w:numPr>
        <w:tabs>
          <w:tab w:val="clear" w:pos="720"/>
          <w:tab w:val="left" w:pos="993"/>
        </w:tabs>
        <w:ind w:left="0" w:firstLine="709"/>
      </w:pPr>
      <w:r w:rsidRPr="00D72016">
        <w:t>Задержки перед повторными попытками — 0,5; 1; 2 секунды.</w:t>
      </w:r>
    </w:p>
    <w:p w14:paraId="5B3C86B1" w14:textId="77777777" w:rsidR="00D72016" w:rsidRPr="00D72016" w:rsidRDefault="00D72016" w:rsidP="00D72016">
      <w:pPr>
        <w:numPr>
          <w:ilvl w:val="0"/>
          <w:numId w:val="8"/>
        </w:numPr>
        <w:tabs>
          <w:tab w:val="clear" w:pos="720"/>
          <w:tab w:val="left" w:pos="993"/>
        </w:tabs>
        <w:ind w:left="0" w:firstLine="709"/>
      </w:pPr>
      <w:r w:rsidRPr="00D72016">
        <w:t>Повторять запрос при тайм-ауте, разрыве соединения и кодах 500, 502, 503, 504.</w:t>
      </w:r>
    </w:p>
    <w:p w14:paraId="3C082598" w14:textId="77777777" w:rsidR="00D72016" w:rsidRPr="00D72016" w:rsidRDefault="00D72016" w:rsidP="00D72016">
      <w:pPr>
        <w:numPr>
          <w:ilvl w:val="0"/>
          <w:numId w:val="8"/>
        </w:numPr>
        <w:tabs>
          <w:tab w:val="clear" w:pos="720"/>
          <w:tab w:val="left" w:pos="993"/>
        </w:tabs>
        <w:ind w:left="0" w:firstLine="709"/>
      </w:pPr>
      <w:r w:rsidRPr="00D72016">
        <w:t>При кодах 400, 401, 403, 404 завершать операцию без повторов.</w:t>
      </w:r>
    </w:p>
    <w:p w14:paraId="1F970446" w14:textId="77777777" w:rsidR="00D72016" w:rsidRPr="00D72016" w:rsidRDefault="00D72016" w:rsidP="00D72016">
      <w:pPr>
        <w:numPr>
          <w:ilvl w:val="0"/>
          <w:numId w:val="8"/>
        </w:numPr>
        <w:tabs>
          <w:tab w:val="clear" w:pos="720"/>
          <w:tab w:val="left" w:pos="993"/>
        </w:tabs>
        <w:ind w:left="0" w:firstLine="709"/>
      </w:pPr>
      <w:r w:rsidRPr="00D72016">
        <w:t>После успешного ответа прекращать попытки.</w:t>
      </w:r>
    </w:p>
    <w:p w14:paraId="4BF0FA1D" w14:textId="1FF1DF7A" w:rsidR="00B86AF4" w:rsidRDefault="00CF51EC" w:rsidP="00B86AF4">
      <w:r w:rsidRPr="00CF51EC">
        <w:t>Для каждой попытки выводить её номер, результат и задержку перед следующей попыткой. По завершении выводить итоговый статус и количество выполненных попыток.</w:t>
      </w:r>
    </w:p>
    <w:p w14:paraId="2CA25CB3" w14:textId="77777777" w:rsidR="00130920" w:rsidRDefault="00130920" w:rsidP="00B86AF4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088"/>
        <w:gridCol w:w="4065"/>
      </w:tblGrid>
      <w:tr w:rsidR="00D22094" w:rsidRPr="00D22094" w14:paraId="1DB4E81A" w14:textId="77777777" w:rsidTr="00AD4DD5">
        <w:tc>
          <w:tcPr>
            <w:tcW w:w="2082" w:type="dxa"/>
            <w:vAlign w:val="center"/>
            <w:hideMark/>
          </w:tcPr>
          <w:p w14:paraId="0AC68E5D" w14:textId="77777777" w:rsidR="00D22094" w:rsidRPr="00D22094" w:rsidRDefault="00D22094" w:rsidP="00D22094">
            <w:pPr>
              <w:ind w:firstLine="0"/>
              <w:rPr>
                <w:b/>
              </w:rPr>
            </w:pPr>
            <w:r w:rsidRPr="00D22094">
              <w:rPr>
                <w:b/>
              </w:rPr>
              <w:t>Сценарий</w:t>
            </w:r>
          </w:p>
        </w:tc>
        <w:tc>
          <w:tcPr>
            <w:tcW w:w="3088" w:type="dxa"/>
            <w:vAlign w:val="center"/>
            <w:hideMark/>
          </w:tcPr>
          <w:p w14:paraId="7E5038E2" w14:textId="5108BD04" w:rsidR="00D22094" w:rsidRPr="00AD4DD5" w:rsidRDefault="00AD4DD5" w:rsidP="00D22094">
            <w:pPr>
              <w:ind w:firstLine="0"/>
              <w:rPr>
                <w:b/>
              </w:rPr>
            </w:pPr>
            <w:r>
              <w:rPr>
                <w:b/>
              </w:rPr>
              <w:t>Результаты</w:t>
            </w:r>
          </w:p>
        </w:tc>
        <w:tc>
          <w:tcPr>
            <w:tcW w:w="4065" w:type="dxa"/>
            <w:vAlign w:val="center"/>
            <w:hideMark/>
          </w:tcPr>
          <w:p w14:paraId="66A331A8" w14:textId="77777777" w:rsidR="00D22094" w:rsidRPr="00D22094" w:rsidRDefault="00D22094" w:rsidP="00D22094">
            <w:pPr>
              <w:ind w:firstLine="0"/>
              <w:rPr>
                <w:b/>
              </w:rPr>
            </w:pPr>
            <w:r w:rsidRPr="00D22094">
              <w:rPr>
                <w:b/>
              </w:rPr>
              <w:t>Ожидаемое поведение</w:t>
            </w:r>
          </w:p>
        </w:tc>
      </w:tr>
      <w:tr w:rsidR="00D22094" w:rsidRPr="00D22094" w14:paraId="73372662" w14:textId="77777777" w:rsidTr="00AD4DD5">
        <w:tc>
          <w:tcPr>
            <w:tcW w:w="2082" w:type="dxa"/>
            <w:vAlign w:val="center"/>
            <w:hideMark/>
          </w:tcPr>
          <w:p w14:paraId="403900C4" w14:textId="555302EE" w:rsidR="00D22094" w:rsidRPr="007B4AF4" w:rsidRDefault="007B4AF4" w:rsidP="00D22094">
            <w:pPr>
              <w:ind w:firstLine="0"/>
              <w:rPr>
                <w:lang w:val="en-US"/>
              </w:rPr>
            </w:pPr>
            <w:r w:rsidRPr="007B4AF4">
              <w:t>/</w:t>
            </w:r>
            <w:proofErr w:type="spellStart"/>
            <w:r w:rsidRPr="007B4AF4">
              <w:t>success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65DF3871" w14:textId="77777777" w:rsidR="00D22094" w:rsidRPr="00D22094" w:rsidRDefault="00D22094" w:rsidP="00D22094">
            <w:pPr>
              <w:ind w:firstLine="0"/>
            </w:pPr>
            <w:r w:rsidRPr="00D22094">
              <w:t>200</w:t>
            </w:r>
          </w:p>
        </w:tc>
        <w:tc>
          <w:tcPr>
            <w:tcW w:w="4065" w:type="dxa"/>
            <w:vAlign w:val="center"/>
            <w:hideMark/>
          </w:tcPr>
          <w:p w14:paraId="3F852DB4" w14:textId="77777777" w:rsidR="00D22094" w:rsidRPr="00D22094" w:rsidRDefault="00D22094" w:rsidP="00D22094">
            <w:pPr>
              <w:ind w:firstLine="0"/>
            </w:pPr>
            <w:r w:rsidRPr="00D22094">
              <w:t>Успех с первой попытки</w:t>
            </w:r>
          </w:p>
        </w:tc>
      </w:tr>
      <w:tr w:rsidR="00D22094" w:rsidRPr="00D22094" w14:paraId="0B098916" w14:textId="77777777" w:rsidTr="00AD4DD5">
        <w:tc>
          <w:tcPr>
            <w:tcW w:w="2082" w:type="dxa"/>
            <w:vAlign w:val="center"/>
            <w:hideMark/>
          </w:tcPr>
          <w:p w14:paraId="25C86F32" w14:textId="1CE07913" w:rsidR="00D22094" w:rsidRPr="007B4AF4" w:rsidRDefault="007B4AF4" w:rsidP="00D22094">
            <w:pPr>
              <w:ind w:firstLine="0"/>
              <w:rPr>
                <w:lang w:val="en-US"/>
              </w:rPr>
            </w:pPr>
            <w:r w:rsidRPr="007B4AF4">
              <w:t>/</w:t>
            </w:r>
            <w:proofErr w:type="spellStart"/>
            <w:r w:rsidRPr="007B4AF4">
              <w:t>temporary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155E92BB" w14:textId="77777777" w:rsidR="00D22094" w:rsidRPr="00D22094" w:rsidRDefault="00D22094" w:rsidP="00D22094">
            <w:pPr>
              <w:ind w:firstLine="0"/>
            </w:pPr>
            <w:r w:rsidRPr="00D22094">
              <w:t>503 → 503 → 200</w:t>
            </w:r>
          </w:p>
        </w:tc>
        <w:tc>
          <w:tcPr>
            <w:tcW w:w="4065" w:type="dxa"/>
            <w:vAlign w:val="center"/>
            <w:hideMark/>
          </w:tcPr>
          <w:p w14:paraId="682FC0EF" w14:textId="77777777" w:rsidR="00D22094" w:rsidRPr="00D22094" w:rsidRDefault="00D22094" w:rsidP="00D22094">
            <w:pPr>
              <w:ind w:firstLine="0"/>
            </w:pPr>
            <w:r w:rsidRPr="00D22094">
              <w:t>Успех с третьей попытки</w:t>
            </w:r>
          </w:p>
        </w:tc>
      </w:tr>
      <w:tr w:rsidR="00D22094" w:rsidRPr="00D22094" w14:paraId="0A44594D" w14:textId="77777777" w:rsidTr="00AD4DD5">
        <w:tc>
          <w:tcPr>
            <w:tcW w:w="2082" w:type="dxa"/>
            <w:vAlign w:val="center"/>
            <w:hideMark/>
          </w:tcPr>
          <w:p w14:paraId="07DCD8ED" w14:textId="285362D4" w:rsidR="00D22094" w:rsidRPr="00B4422F" w:rsidRDefault="00B4422F" w:rsidP="00D22094">
            <w:pPr>
              <w:ind w:firstLine="0"/>
              <w:rPr>
                <w:lang w:val="en-US"/>
              </w:rPr>
            </w:pPr>
            <w:r w:rsidRPr="00B4422F">
              <w:t>/</w:t>
            </w:r>
            <w:proofErr w:type="spellStart"/>
            <w:r w:rsidRPr="00B4422F">
              <w:t>timeout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3E7ABDF6" w14:textId="77777777" w:rsidR="00D22094" w:rsidRPr="00D22094" w:rsidRDefault="00D22094" w:rsidP="00D22094">
            <w:pPr>
              <w:ind w:firstLine="0"/>
            </w:pPr>
            <w:r w:rsidRPr="00D22094">
              <w:t>Тайм-аут → 200</w:t>
            </w:r>
          </w:p>
        </w:tc>
        <w:tc>
          <w:tcPr>
            <w:tcW w:w="4065" w:type="dxa"/>
            <w:vAlign w:val="center"/>
            <w:hideMark/>
          </w:tcPr>
          <w:p w14:paraId="05D6533F" w14:textId="77777777" w:rsidR="00D22094" w:rsidRPr="00D22094" w:rsidRDefault="00D22094" w:rsidP="00D22094">
            <w:pPr>
              <w:ind w:firstLine="0"/>
            </w:pPr>
            <w:r w:rsidRPr="00D22094">
              <w:t>Успех со второй попытки</w:t>
            </w:r>
          </w:p>
        </w:tc>
      </w:tr>
      <w:tr w:rsidR="00D22094" w:rsidRPr="00D22094" w14:paraId="1F679B34" w14:textId="77777777" w:rsidTr="00AD4DD5">
        <w:tc>
          <w:tcPr>
            <w:tcW w:w="2082" w:type="dxa"/>
            <w:vAlign w:val="center"/>
            <w:hideMark/>
          </w:tcPr>
          <w:p w14:paraId="7B22A866" w14:textId="1398BFDB" w:rsidR="00D22094" w:rsidRPr="00B4422F" w:rsidRDefault="00B4422F" w:rsidP="00D22094">
            <w:pPr>
              <w:ind w:firstLine="0"/>
              <w:rPr>
                <w:lang w:val="en-US"/>
              </w:rPr>
            </w:pPr>
            <w:r w:rsidRPr="00B4422F">
              <w:t>/</w:t>
            </w:r>
            <w:proofErr w:type="spellStart"/>
            <w:r w:rsidRPr="00B4422F">
              <w:t>unavailable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7BA3518E" w14:textId="77777777" w:rsidR="00D22094" w:rsidRPr="00D22094" w:rsidRDefault="00D22094" w:rsidP="00D22094">
            <w:pPr>
              <w:ind w:firstLine="0"/>
            </w:pPr>
            <w:r w:rsidRPr="00D22094">
              <w:t>503 → 503 → 503 → 503</w:t>
            </w:r>
          </w:p>
        </w:tc>
        <w:tc>
          <w:tcPr>
            <w:tcW w:w="4065" w:type="dxa"/>
            <w:vAlign w:val="center"/>
            <w:hideMark/>
          </w:tcPr>
          <w:p w14:paraId="437CA235" w14:textId="77777777" w:rsidR="00D22094" w:rsidRPr="00D22094" w:rsidRDefault="00D22094" w:rsidP="00D22094">
            <w:pPr>
              <w:ind w:firstLine="0"/>
            </w:pPr>
            <w:r w:rsidRPr="00D22094">
              <w:t>Ошибка после четырёх попыток</w:t>
            </w:r>
          </w:p>
        </w:tc>
      </w:tr>
      <w:tr w:rsidR="00D22094" w:rsidRPr="00D22094" w14:paraId="7B6FB295" w14:textId="77777777" w:rsidTr="00AD4DD5">
        <w:tc>
          <w:tcPr>
            <w:tcW w:w="2082" w:type="dxa"/>
            <w:vAlign w:val="center"/>
            <w:hideMark/>
          </w:tcPr>
          <w:p w14:paraId="64B9EC76" w14:textId="04C5E5A2" w:rsidR="00D22094" w:rsidRPr="00AD4DD5" w:rsidRDefault="00B4422F" w:rsidP="00D22094">
            <w:pPr>
              <w:ind w:firstLine="0"/>
              <w:rPr>
                <w:lang w:val="en-US"/>
              </w:rPr>
            </w:pPr>
            <w:r w:rsidRPr="00B4422F">
              <w:t>/</w:t>
            </w:r>
            <w:proofErr w:type="spellStart"/>
            <w:r w:rsidRPr="00B4422F">
              <w:t>bad-request</w:t>
            </w:r>
            <w:proofErr w:type="spellEnd"/>
          </w:p>
        </w:tc>
        <w:tc>
          <w:tcPr>
            <w:tcW w:w="3088" w:type="dxa"/>
            <w:vAlign w:val="center"/>
            <w:hideMark/>
          </w:tcPr>
          <w:p w14:paraId="4BB14B26" w14:textId="77777777" w:rsidR="00D22094" w:rsidRPr="00D22094" w:rsidRDefault="00D22094" w:rsidP="00D22094">
            <w:pPr>
              <w:ind w:firstLine="0"/>
            </w:pPr>
            <w:r w:rsidRPr="00D22094">
              <w:t>400 → 200</w:t>
            </w:r>
          </w:p>
        </w:tc>
        <w:tc>
          <w:tcPr>
            <w:tcW w:w="4065" w:type="dxa"/>
            <w:vAlign w:val="center"/>
            <w:hideMark/>
          </w:tcPr>
          <w:p w14:paraId="6B9CDA4D" w14:textId="686ACB7E" w:rsidR="00D22094" w:rsidRPr="00D22094" w:rsidRDefault="00D22094" w:rsidP="00D22094">
            <w:pPr>
              <w:ind w:firstLine="0"/>
            </w:pPr>
            <w:r w:rsidRPr="00D22094">
              <w:t>Остановка после первого ответа</w:t>
            </w:r>
          </w:p>
        </w:tc>
      </w:tr>
      <w:tr w:rsidR="00AD4DD5" w:rsidRPr="00D22094" w14:paraId="426F059D" w14:textId="77777777" w:rsidTr="00AD4DD5">
        <w:tc>
          <w:tcPr>
            <w:tcW w:w="2082" w:type="dxa"/>
            <w:vAlign w:val="center"/>
          </w:tcPr>
          <w:p w14:paraId="3ACAF7C9" w14:textId="1DCB7889" w:rsidR="00AD4DD5" w:rsidRPr="00B4422F" w:rsidRDefault="002717E1" w:rsidP="00D22094">
            <w:pPr>
              <w:ind w:firstLine="0"/>
            </w:pPr>
            <w:r w:rsidRPr="002717E1">
              <w:t>/</w:t>
            </w:r>
            <w:proofErr w:type="spellStart"/>
            <w:r w:rsidRPr="002717E1">
              <w:t>reset</w:t>
            </w:r>
            <w:proofErr w:type="spellEnd"/>
          </w:p>
        </w:tc>
        <w:tc>
          <w:tcPr>
            <w:tcW w:w="3088" w:type="dxa"/>
            <w:vAlign w:val="center"/>
          </w:tcPr>
          <w:p w14:paraId="1790A15B" w14:textId="77777777" w:rsidR="00AD4DD5" w:rsidRPr="00D22094" w:rsidRDefault="00AD4DD5" w:rsidP="00D22094">
            <w:pPr>
              <w:ind w:firstLine="0"/>
            </w:pPr>
          </w:p>
        </w:tc>
        <w:tc>
          <w:tcPr>
            <w:tcW w:w="4065" w:type="dxa"/>
            <w:vAlign w:val="center"/>
          </w:tcPr>
          <w:p w14:paraId="228AD08A" w14:textId="51733E27" w:rsidR="00AD4DD5" w:rsidRPr="002717E1" w:rsidRDefault="002717E1" w:rsidP="00D22094">
            <w:pPr>
              <w:ind w:firstLine="0"/>
            </w:pPr>
            <w:r>
              <w:t xml:space="preserve">Сброс других </w:t>
            </w:r>
            <w:proofErr w:type="spellStart"/>
            <w:r>
              <w:t>эндпоинтов</w:t>
            </w:r>
            <w:proofErr w:type="spellEnd"/>
          </w:p>
        </w:tc>
      </w:tr>
    </w:tbl>
    <w:p w14:paraId="3E1A3792" w14:textId="3AE26AAB" w:rsidR="003A6E07" w:rsidRPr="00D22094" w:rsidRDefault="00E7197A" w:rsidP="00B86AF4">
      <w:r>
        <w:lastRenderedPageBreak/>
        <w:t xml:space="preserve">Загрузить файл </w:t>
      </w:r>
      <w:hyperlink r:id="rId5" w:tooltip="TestServer.cs" w:history="1">
        <w:r w:rsidRPr="00E7197A">
          <w:rPr>
            <w:rStyle w:val="af"/>
          </w:rPr>
          <w:t>TestServ</w:t>
        </w:r>
        <w:r w:rsidRPr="00E7197A">
          <w:rPr>
            <w:rStyle w:val="af"/>
          </w:rPr>
          <w:t>e</w:t>
        </w:r>
        <w:r w:rsidRPr="00E7197A">
          <w:rPr>
            <w:rStyle w:val="af"/>
          </w:rPr>
          <w:t>r.cs</w:t>
        </w:r>
      </w:hyperlink>
      <w:r>
        <w:t xml:space="preserve"> из </w:t>
      </w:r>
      <w:hyperlink r:id="rId6" w:history="1">
        <w:r w:rsidR="003847E4" w:rsidRPr="0004538C">
          <w:rPr>
            <w:rStyle w:val="af"/>
          </w:rPr>
          <w:t>https://github.com/ReyRom-Edu/Utilities</w:t>
        </w:r>
      </w:hyperlink>
      <w:r w:rsidR="003847E4">
        <w:t xml:space="preserve">, и запустить при помощи </w:t>
      </w:r>
      <w:r w:rsidR="00DB6014" w:rsidRPr="00DB6014">
        <w:rPr>
          <w:rStyle w:val="ae"/>
        </w:rPr>
        <w:t xml:space="preserve">dotnet run --file </w:t>
      </w:r>
      <w:proofErr w:type="spellStart"/>
      <w:r w:rsidR="00DB6014" w:rsidRPr="00DB6014">
        <w:rPr>
          <w:rStyle w:val="ae"/>
        </w:rPr>
        <w:t>TestServer.cs</w:t>
      </w:r>
      <w:proofErr w:type="spellEnd"/>
    </w:p>
    <w:p w14:paraId="0E8971A9" w14:textId="77777777" w:rsidR="00B86AF4" w:rsidRPr="00D22094" w:rsidRDefault="00B86AF4" w:rsidP="00B86AF4"/>
    <w:p w14:paraId="11FFAB98" w14:textId="676F573E" w:rsidR="00C21C5D" w:rsidRDefault="00C30AF9" w:rsidP="00C21C5D">
      <w:pPr>
        <w:pStyle w:val="2"/>
      </w:pPr>
      <w:r w:rsidRPr="00C30AF9">
        <w:t>Программная избыточность при анализе температуры</w:t>
      </w:r>
    </w:p>
    <w:p w14:paraId="33E9816B" w14:textId="5ED26E02" w:rsidR="00C21C5D" w:rsidRDefault="00C21C5D" w:rsidP="00C21C5D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C21C5D">
        <w:t>Применить два разных алгоритма проверки к одному и тому же набору измерений. Для каждого измерения известны его порядковый номер и температура в градусах Цельсия. Интервал между измерениями — 5 минут.</w:t>
      </w:r>
    </w:p>
    <w:p w14:paraId="7023D7C3" w14:textId="77777777" w:rsidR="00D451BA" w:rsidRDefault="00D451BA" w:rsidP="00C21C5D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8553"/>
      </w:tblGrid>
      <w:tr w:rsidR="00AB063C" w:rsidRPr="00D451BA" w14:paraId="473AC93D" w14:textId="77777777" w:rsidTr="00AB063C">
        <w:tc>
          <w:tcPr>
            <w:tcW w:w="0" w:type="auto"/>
            <w:vAlign w:val="center"/>
            <w:hideMark/>
          </w:tcPr>
          <w:p w14:paraId="31340E45" w14:textId="77777777" w:rsidR="00AB063C" w:rsidRPr="00D451BA" w:rsidRDefault="00AB063C" w:rsidP="00D451BA">
            <w:pPr>
              <w:pStyle w:val="2"/>
              <w:numPr>
                <w:ilvl w:val="0"/>
                <w:numId w:val="0"/>
              </w:numPr>
              <w:rPr>
                <w:b/>
              </w:rPr>
            </w:pPr>
            <w:r w:rsidRPr="00D451BA">
              <w:rPr>
                <w:b/>
              </w:rPr>
              <w:t>Набор</w:t>
            </w:r>
          </w:p>
        </w:tc>
        <w:tc>
          <w:tcPr>
            <w:tcW w:w="8553" w:type="dxa"/>
            <w:vAlign w:val="center"/>
            <w:hideMark/>
          </w:tcPr>
          <w:p w14:paraId="35143393" w14:textId="77777777" w:rsidR="00AB063C" w:rsidRPr="00D451BA" w:rsidRDefault="00AB063C" w:rsidP="00D451BA">
            <w:pPr>
              <w:pStyle w:val="2"/>
              <w:numPr>
                <w:ilvl w:val="0"/>
                <w:numId w:val="0"/>
              </w:numPr>
              <w:rPr>
                <w:b/>
              </w:rPr>
            </w:pPr>
            <w:r w:rsidRPr="00D451BA">
              <w:rPr>
                <w:b/>
              </w:rPr>
              <w:t>Температуры, °C</w:t>
            </w:r>
          </w:p>
        </w:tc>
      </w:tr>
      <w:tr w:rsidR="00AB063C" w:rsidRPr="00D451BA" w14:paraId="0008CD0F" w14:textId="77777777" w:rsidTr="00AB063C">
        <w:tc>
          <w:tcPr>
            <w:tcW w:w="0" w:type="auto"/>
            <w:vAlign w:val="center"/>
            <w:hideMark/>
          </w:tcPr>
          <w:p w14:paraId="354709D2" w14:textId="77777777" w:rsidR="00AB063C" w:rsidRPr="00D451BA" w:rsidRDefault="00AB063C" w:rsidP="00D451BA">
            <w:pPr>
              <w:pStyle w:val="2"/>
              <w:numPr>
                <w:ilvl w:val="0"/>
                <w:numId w:val="0"/>
              </w:numPr>
            </w:pPr>
            <w:r w:rsidRPr="00D451BA">
              <w:t>A</w:t>
            </w:r>
          </w:p>
        </w:tc>
        <w:tc>
          <w:tcPr>
            <w:tcW w:w="8553" w:type="dxa"/>
            <w:vAlign w:val="center"/>
            <w:hideMark/>
          </w:tcPr>
          <w:p w14:paraId="01507CE8" w14:textId="77777777" w:rsidR="00AB063C" w:rsidRPr="00D451BA" w:rsidRDefault="00AB063C" w:rsidP="00D451BA">
            <w:pPr>
              <w:pStyle w:val="2"/>
              <w:numPr>
                <w:ilvl w:val="0"/>
                <w:numId w:val="0"/>
              </w:numPr>
            </w:pPr>
            <w:r w:rsidRPr="00D451BA">
              <w:t>20, 21, 20, 22, 21, 20, 21, 22, 20, 21, 20, 22</w:t>
            </w:r>
          </w:p>
        </w:tc>
      </w:tr>
      <w:tr w:rsidR="00AB063C" w:rsidRPr="00D451BA" w14:paraId="0D9473CE" w14:textId="77777777" w:rsidTr="00AB063C">
        <w:tc>
          <w:tcPr>
            <w:tcW w:w="0" w:type="auto"/>
            <w:vAlign w:val="center"/>
            <w:hideMark/>
          </w:tcPr>
          <w:p w14:paraId="6CAF5BC7" w14:textId="77777777" w:rsidR="00AB063C" w:rsidRPr="00D451BA" w:rsidRDefault="00AB063C" w:rsidP="00D451BA">
            <w:pPr>
              <w:pStyle w:val="2"/>
              <w:numPr>
                <w:ilvl w:val="0"/>
                <w:numId w:val="0"/>
              </w:numPr>
            </w:pPr>
            <w:r w:rsidRPr="00D451BA">
              <w:t>B</w:t>
            </w:r>
          </w:p>
        </w:tc>
        <w:tc>
          <w:tcPr>
            <w:tcW w:w="8553" w:type="dxa"/>
            <w:vAlign w:val="center"/>
            <w:hideMark/>
          </w:tcPr>
          <w:p w14:paraId="1E60C0A5" w14:textId="3ED9B7E0" w:rsidR="00AB063C" w:rsidRPr="00D451BA" w:rsidRDefault="00AB063C" w:rsidP="00D451BA">
            <w:pPr>
              <w:pStyle w:val="2"/>
              <w:numPr>
                <w:ilvl w:val="0"/>
                <w:numId w:val="0"/>
              </w:numPr>
            </w:pPr>
            <w:r w:rsidRPr="00D451BA">
              <w:t xml:space="preserve">20, 21, 20, 22, 21, </w:t>
            </w:r>
            <w:r>
              <w:rPr>
                <w:lang w:val="en-US"/>
              </w:rPr>
              <w:t>29</w:t>
            </w:r>
            <w:r w:rsidRPr="00D451BA">
              <w:t>, 21, 22, 20, 21, 20, 22</w:t>
            </w:r>
          </w:p>
        </w:tc>
      </w:tr>
    </w:tbl>
    <w:p w14:paraId="24812C5F" w14:textId="77777777" w:rsidR="00D451BA" w:rsidRPr="00D451BA" w:rsidRDefault="00D451BA" w:rsidP="00D451BA">
      <w:pPr>
        <w:pStyle w:val="2"/>
        <w:numPr>
          <w:ilvl w:val="0"/>
          <w:numId w:val="0"/>
        </w:numPr>
        <w:rPr>
          <w:lang w:val="en-US"/>
        </w:rPr>
      </w:pPr>
    </w:p>
    <w:p w14:paraId="303B20C8" w14:textId="77777777" w:rsidR="006B0443" w:rsidRPr="006B0443" w:rsidRDefault="006B0443" w:rsidP="006B0443">
      <w:pPr>
        <w:pStyle w:val="2"/>
        <w:numPr>
          <w:ilvl w:val="0"/>
          <w:numId w:val="0"/>
        </w:numPr>
        <w:ind w:left="567"/>
      </w:pPr>
      <w:r w:rsidRPr="006B0443">
        <w:rPr>
          <w:b/>
        </w:rPr>
        <w:t>Алгоритм 1 — статистическая проверка.</w:t>
      </w:r>
    </w:p>
    <w:p w14:paraId="676552F3" w14:textId="77777777" w:rsidR="006B0443" w:rsidRPr="006B0443" w:rsidRDefault="006B0443" w:rsidP="006B0443">
      <w:pPr>
        <w:pStyle w:val="2"/>
        <w:numPr>
          <w:ilvl w:val="0"/>
          <w:numId w:val="0"/>
        </w:numPr>
        <w:ind w:firstLine="567"/>
      </w:pPr>
      <w:r w:rsidRPr="006B0443">
        <w:t>Рассчитать среднее μ и стандартное отклонение σ по всему исходному набору:</w:t>
      </w:r>
    </w:p>
    <w:p w14:paraId="1FF9E681" w14:textId="5FE951C9" w:rsidR="00C21C5D" w:rsidRPr="00BF25EC" w:rsidRDefault="006B0443" w:rsidP="00C21C5D">
      <w:pPr>
        <w:pStyle w:val="2"/>
        <w:numPr>
          <w:ilvl w:val="0"/>
          <w:numId w:val="0"/>
        </w:numPr>
        <w:ind w:firstLine="567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51D160EF" w14:textId="39FC2CAD" w:rsidR="00BF25EC" w:rsidRPr="00BF25EC" w:rsidRDefault="00BF25EC" w:rsidP="00C21C5D">
      <w:pPr>
        <w:pStyle w:val="2"/>
        <w:numPr>
          <w:ilvl w:val="0"/>
          <w:numId w:val="0"/>
        </w:numPr>
        <w:ind w:firstLine="567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e>
          </m:rad>
        </m:oMath>
      </m:oMathPara>
    </w:p>
    <w:p w14:paraId="10A247C0" w14:textId="77777777" w:rsidR="00C21C5D" w:rsidRDefault="00C21C5D" w:rsidP="00C21C5D">
      <w:pPr>
        <w:pStyle w:val="2"/>
        <w:numPr>
          <w:ilvl w:val="0"/>
          <w:numId w:val="0"/>
        </w:numPr>
        <w:ind w:firstLine="567"/>
      </w:pPr>
    </w:p>
    <w:p w14:paraId="7FA8500C" w14:textId="69C9E3F8" w:rsidR="00176CB9" w:rsidRDefault="00176CB9" w:rsidP="00176CB9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176CB9">
        <w:t>Считать подозрительными значения, для которых |xᵢ − μ</w:t>
      </w:r>
      <w:proofErr w:type="gramStart"/>
      <w:r w:rsidRPr="00176CB9">
        <w:t>| &gt;</w:t>
      </w:r>
      <w:proofErr w:type="gramEnd"/>
      <w:r w:rsidRPr="00176CB9">
        <w:t xml:space="preserve"> 2σ. Выполнить фильтрацию один раз, затем рассчитать среднее оставшихся значений. При </w:t>
      </w:r>
      <w:r>
        <w:rPr>
          <w:lang w:val="en-US"/>
        </w:rPr>
        <w:br/>
      </w:r>
      <w:r w:rsidRPr="00176CB9">
        <w:t>σ = 0 одинаковые значения не считать выбросами.</w:t>
      </w:r>
    </w:p>
    <w:p w14:paraId="14420C54" w14:textId="77777777" w:rsidR="004D12F5" w:rsidRPr="00BE7327" w:rsidRDefault="004D12F5" w:rsidP="004D12F5">
      <w:pPr>
        <w:pStyle w:val="2"/>
        <w:numPr>
          <w:ilvl w:val="0"/>
          <w:numId w:val="0"/>
        </w:numPr>
        <w:ind w:firstLine="567"/>
        <w:rPr>
          <w:b/>
          <w:bCs w:val="0"/>
          <w:lang w:val="en-US"/>
        </w:rPr>
      </w:pPr>
      <w:r w:rsidRPr="00BE7327">
        <w:rPr>
          <w:b/>
          <w:bCs w:val="0"/>
        </w:rPr>
        <w:t>Алгоритм 2 — проверка допустимого диапазона.</w:t>
      </w:r>
    </w:p>
    <w:p w14:paraId="3C3D3E75" w14:textId="69A35288" w:rsidR="00176CB9" w:rsidRPr="004D12F5" w:rsidRDefault="004D12F5" w:rsidP="004D12F5">
      <w:pPr>
        <w:pStyle w:val="2"/>
        <w:numPr>
          <w:ilvl w:val="0"/>
          <w:numId w:val="0"/>
        </w:numPr>
        <w:ind w:firstLine="567"/>
      </w:pPr>
      <w:r>
        <w:t>Для данного помещения принять допустимый диапазон от 15 до 30°C включительно. Значения вне диапазона считать подозрительными. Рассчитать среднее допустимых значений.</w:t>
      </w:r>
    </w:p>
    <w:p w14:paraId="3DFB3916" w14:textId="77777777" w:rsidR="00176CB9" w:rsidRDefault="00176CB9" w:rsidP="00176CB9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p w14:paraId="1D0A5B10" w14:textId="6FB9B4FB" w:rsidR="00007DD5" w:rsidRPr="00D30758" w:rsidRDefault="00007DD5" w:rsidP="00176CB9">
      <w:pPr>
        <w:pStyle w:val="2"/>
        <w:numPr>
          <w:ilvl w:val="0"/>
          <w:numId w:val="0"/>
        </w:numPr>
        <w:ind w:firstLine="567"/>
      </w:pPr>
      <w:r>
        <w:t xml:space="preserve">Для каждого набора вычислить </w:t>
      </w:r>
      <w:r w:rsidR="003F5601">
        <w:t xml:space="preserve">среднее </w:t>
      </w:r>
      <w:r w:rsidR="007D33A4">
        <w:t>двумя алгоритмами</w:t>
      </w:r>
      <w:r w:rsidR="003F5601">
        <w:t xml:space="preserve">, вывести </w:t>
      </w:r>
      <w:r w:rsidR="00574CAD">
        <w:t>их</w:t>
      </w:r>
      <w:r w:rsidR="003F5601">
        <w:t xml:space="preserve"> на экран</w:t>
      </w:r>
      <w:r w:rsidR="00574CAD">
        <w:t xml:space="preserve">, если </w:t>
      </w:r>
      <w:r w:rsidR="00D30758">
        <w:t>средние значения отличаются более чем на 1</w:t>
      </w:r>
      <w:r w:rsidR="00D30758">
        <w:t>°C</w:t>
      </w:r>
      <w:r w:rsidR="00D30758">
        <w:t>, вывести сообщение о наличии в данных выбросов.</w:t>
      </w:r>
    </w:p>
    <w:p w14:paraId="05668760" w14:textId="77777777" w:rsidR="00007DD5" w:rsidRPr="003F5601" w:rsidRDefault="00007DD5" w:rsidP="00176CB9">
      <w:pPr>
        <w:pStyle w:val="2"/>
        <w:numPr>
          <w:ilvl w:val="0"/>
          <w:numId w:val="0"/>
        </w:numPr>
        <w:ind w:firstLine="567"/>
      </w:pPr>
    </w:p>
    <w:p w14:paraId="4CAB988B" w14:textId="0A00029C" w:rsidR="00176CB9" w:rsidRPr="00176CB9" w:rsidRDefault="002433E2" w:rsidP="00F90272">
      <w:pPr>
        <w:pStyle w:val="2"/>
        <w:numPr>
          <w:ilvl w:val="1"/>
          <w:numId w:val="1"/>
        </w:numPr>
      </w:pPr>
      <w:r w:rsidRPr="002433E2">
        <w:t>Информационная избыточность при хранении файлов</w:t>
      </w:r>
    </w:p>
    <w:p w14:paraId="5B09A943" w14:textId="77777777" w:rsidR="00534854" w:rsidRDefault="00534854" w:rsidP="00534854">
      <w:pPr>
        <w:pStyle w:val="2"/>
        <w:numPr>
          <w:ilvl w:val="0"/>
          <w:numId w:val="0"/>
        </w:numPr>
        <w:ind w:firstLine="567"/>
      </w:pPr>
      <w:r w:rsidRPr="00534854">
        <w:t>Реализовать хранилище с основным и зеркальным каталогами. Каталоги должны быть различными и не должны находиться один внутри другого.</w:t>
      </w:r>
      <w:r w:rsidRPr="00534854">
        <w:t xml:space="preserve"> </w:t>
      </w:r>
    </w:p>
    <w:p w14:paraId="0099DD5C" w14:textId="77777777" w:rsidR="00534854" w:rsidRPr="00534854" w:rsidRDefault="00534854" w:rsidP="00534854">
      <w:pPr>
        <w:pStyle w:val="2"/>
        <w:numPr>
          <w:ilvl w:val="0"/>
          <w:numId w:val="0"/>
        </w:numPr>
        <w:ind w:firstLine="567"/>
      </w:pPr>
      <w:r w:rsidRPr="00534854">
        <w:t>При добавлении файла:</w:t>
      </w:r>
    </w:p>
    <w:p w14:paraId="29CDC47A" w14:textId="4D74E3B9" w:rsidR="00534854" w:rsidRPr="00534854" w:rsidRDefault="00534854" w:rsidP="00534854">
      <w:pPr>
        <w:pStyle w:val="2"/>
        <w:numPr>
          <w:ilvl w:val="0"/>
          <w:numId w:val="9"/>
        </w:numPr>
        <w:tabs>
          <w:tab w:val="clear" w:pos="720"/>
          <w:tab w:val="left" w:pos="851"/>
        </w:tabs>
        <w:ind w:left="0" w:firstLine="567"/>
      </w:pPr>
      <w:r w:rsidRPr="00534854">
        <w:t>Сохранить его копии в обоих каталогах.</w:t>
      </w:r>
    </w:p>
    <w:p w14:paraId="55F73CAF" w14:textId="77777777" w:rsidR="00534854" w:rsidRPr="00534854" w:rsidRDefault="00534854" w:rsidP="00534854">
      <w:pPr>
        <w:pStyle w:val="2"/>
        <w:numPr>
          <w:ilvl w:val="0"/>
          <w:numId w:val="9"/>
        </w:numPr>
        <w:tabs>
          <w:tab w:val="clear" w:pos="720"/>
          <w:tab w:val="left" w:pos="851"/>
        </w:tabs>
        <w:ind w:left="0" w:firstLine="567"/>
      </w:pPr>
      <w:r w:rsidRPr="00534854">
        <w:t xml:space="preserve">Для каждой копии создать файл </w:t>
      </w:r>
      <w:proofErr w:type="spellStart"/>
      <w:r w:rsidRPr="00534854">
        <w:t>ИмяФайла.checksum</w:t>
      </w:r>
      <w:proofErr w:type="spellEnd"/>
      <w:r w:rsidRPr="00534854">
        <w:t>, содержащий SHA-256 в шестнадцатеричном виде.</w:t>
      </w:r>
    </w:p>
    <w:p w14:paraId="08DFEC0B" w14:textId="77777777" w:rsidR="00534854" w:rsidRPr="00534854" w:rsidRDefault="00534854" w:rsidP="00534854">
      <w:pPr>
        <w:pStyle w:val="2"/>
        <w:numPr>
          <w:ilvl w:val="0"/>
          <w:numId w:val="9"/>
        </w:numPr>
        <w:tabs>
          <w:tab w:val="clear" w:pos="720"/>
          <w:tab w:val="left" w:pos="851"/>
        </w:tabs>
        <w:ind w:left="0" w:firstLine="567"/>
      </w:pPr>
      <w:r w:rsidRPr="00534854">
        <w:t>Повторно прочитать сохранённые копии и проверить их контрольные суммы.</w:t>
      </w:r>
    </w:p>
    <w:p w14:paraId="116F115B" w14:textId="77777777" w:rsidR="00534854" w:rsidRPr="00534854" w:rsidRDefault="00534854" w:rsidP="00534854">
      <w:pPr>
        <w:pStyle w:val="2"/>
        <w:numPr>
          <w:ilvl w:val="0"/>
          <w:numId w:val="9"/>
        </w:numPr>
        <w:tabs>
          <w:tab w:val="clear" w:pos="720"/>
          <w:tab w:val="left" w:pos="851"/>
        </w:tabs>
        <w:ind w:left="0" w:firstLine="567"/>
      </w:pPr>
      <w:r w:rsidRPr="00534854">
        <w:t>Сообщить об успешном сохранении только после проверки обеих копий.</w:t>
      </w:r>
    </w:p>
    <w:p w14:paraId="3A617EE4" w14:textId="77777777" w:rsidR="00534854" w:rsidRDefault="00534854" w:rsidP="00534854">
      <w:pPr>
        <w:pStyle w:val="2"/>
        <w:numPr>
          <w:ilvl w:val="0"/>
          <w:numId w:val="0"/>
        </w:numPr>
        <w:ind w:firstLine="567"/>
      </w:pPr>
    </w:p>
    <w:p w14:paraId="47CC7AA6" w14:textId="77777777" w:rsidR="00534854" w:rsidRDefault="00534854" w:rsidP="00534854">
      <w:pPr>
        <w:pStyle w:val="2"/>
        <w:numPr>
          <w:ilvl w:val="0"/>
          <w:numId w:val="0"/>
        </w:numPr>
        <w:ind w:firstLine="567"/>
      </w:pPr>
    </w:p>
    <w:p w14:paraId="6B2C2E31" w14:textId="77777777" w:rsidR="00534854" w:rsidRDefault="00534854" w:rsidP="00534854">
      <w:pPr>
        <w:pStyle w:val="2"/>
        <w:numPr>
          <w:ilvl w:val="0"/>
          <w:numId w:val="0"/>
        </w:numPr>
        <w:ind w:firstLine="567"/>
      </w:pPr>
    </w:p>
    <w:p w14:paraId="0313A658" w14:textId="7F2A1A79" w:rsidR="009E18C6" w:rsidRDefault="006B55E8" w:rsidP="009E18C6">
      <w:pPr>
        <w:pStyle w:val="2"/>
        <w:numPr>
          <w:ilvl w:val="0"/>
          <w:numId w:val="0"/>
        </w:numPr>
        <w:ind w:firstLine="567"/>
      </w:pPr>
      <w:r w:rsidRPr="006B55E8">
        <w:t xml:space="preserve">При выгрузке проверять каждую копию по её контрольной сумме. Отсутствующий или некорректный </w:t>
      </w:r>
      <w:proofErr w:type="gramStart"/>
      <w:r w:rsidRPr="006B55E8">
        <w:t>файл .</w:t>
      </w:r>
      <w:proofErr w:type="spellStart"/>
      <w:r w:rsidRPr="006B55E8">
        <w:t>checksum</w:t>
      </w:r>
      <w:proofErr w:type="spellEnd"/>
      <w:proofErr w:type="gramEnd"/>
      <w:r w:rsidRPr="006B55E8">
        <w:t xml:space="preserve"> означает, что соответствующая копия не прошла проверку.</w:t>
      </w:r>
      <w:r w:rsidRPr="006B55E8">
        <w:t xml:space="preserve"> </w:t>
      </w:r>
      <w:r w:rsidR="009E18C6">
        <w:t>Возвращать пользователю</w:t>
      </w:r>
      <w:r w:rsidR="00A2050E">
        <w:t xml:space="preserve"> валидную</w:t>
      </w:r>
      <w:r w:rsidR="009E18C6">
        <w:t xml:space="preserve"> копию</w:t>
      </w:r>
      <w:r w:rsidR="001B6180">
        <w:t>, при ее наличии.</w:t>
      </w:r>
      <w:r w:rsidR="009E18C6">
        <w:t xml:space="preserve"> </w:t>
      </w:r>
    </w:p>
    <w:p w14:paraId="39C4A071" w14:textId="77777777" w:rsidR="00F90272" w:rsidRDefault="00F90272" w:rsidP="00F90272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474BD7CE" w14:textId="77777777" w:rsidR="00F90272" w:rsidRDefault="00F90272" w:rsidP="00F90272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43A2E1FD" w14:textId="77777777" w:rsidR="00F90272" w:rsidRDefault="00F90272" w:rsidP="00F90272">
      <w:pPr>
        <w:pStyle w:val="2"/>
        <w:numPr>
          <w:ilvl w:val="1"/>
          <w:numId w:val="1"/>
        </w:numPr>
      </w:pPr>
      <w:r>
        <w:t xml:space="preserve">Выполнить задания п. </w:t>
      </w:r>
      <w:proofErr w:type="gramStart"/>
      <w:r>
        <w:t>5.1-5.3</w:t>
      </w:r>
      <w:proofErr w:type="gramEnd"/>
    </w:p>
    <w:p w14:paraId="5AC46CD1" w14:textId="77777777" w:rsidR="00F90272" w:rsidRDefault="00F90272" w:rsidP="00F90272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3C8F79D3" w14:textId="77777777" w:rsidR="00F90272" w:rsidRDefault="00F90272" w:rsidP="00F90272">
      <w:pPr>
        <w:pStyle w:val="2"/>
        <w:numPr>
          <w:ilvl w:val="1"/>
          <w:numId w:val="1"/>
        </w:numPr>
      </w:pPr>
      <w:r>
        <w:t>Заполнить отчет п. 7.</w:t>
      </w:r>
    </w:p>
    <w:p w14:paraId="67415CB5" w14:textId="77777777" w:rsidR="00F90272" w:rsidRDefault="00F90272" w:rsidP="00F90272">
      <w:pPr>
        <w:pStyle w:val="1"/>
        <w:numPr>
          <w:ilvl w:val="0"/>
          <w:numId w:val="1"/>
        </w:numPr>
      </w:pPr>
      <w:r>
        <w:t>Содержание отчета</w:t>
      </w:r>
    </w:p>
    <w:p w14:paraId="518E696A" w14:textId="77777777" w:rsidR="00F90272" w:rsidRDefault="00F90272" w:rsidP="00F90272">
      <w:pPr>
        <w:pStyle w:val="2"/>
        <w:numPr>
          <w:ilvl w:val="1"/>
          <w:numId w:val="1"/>
        </w:numPr>
      </w:pPr>
      <w:r>
        <w:t>Титульный лист;</w:t>
      </w:r>
    </w:p>
    <w:p w14:paraId="5F6EE34B" w14:textId="77777777" w:rsidR="00F90272" w:rsidRDefault="00F90272" w:rsidP="00F90272">
      <w:pPr>
        <w:pStyle w:val="2"/>
        <w:numPr>
          <w:ilvl w:val="1"/>
          <w:numId w:val="1"/>
        </w:numPr>
      </w:pPr>
      <w:r>
        <w:t>Цель работы;</w:t>
      </w:r>
    </w:p>
    <w:p w14:paraId="3C12A1A4" w14:textId="77777777" w:rsidR="00F90272" w:rsidRDefault="00F90272" w:rsidP="00F90272">
      <w:pPr>
        <w:pStyle w:val="2"/>
        <w:numPr>
          <w:ilvl w:val="1"/>
          <w:numId w:val="1"/>
        </w:numPr>
      </w:pPr>
      <w:r>
        <w:t xml:space="preserve">Код программ п. </w:t>
      </w:r>
      <w:proofErr w:type="gramStart"/>
      <w:r>
        <w:t>5.1-5.3</w:t>
      </w:r>
      <w:proofErr w:type="gramEnd"/>
    </w:p>
    <w:p w14:paraId="31CFF1E9" w14:textId="77777777" w:rsidR="00F90272" w:rsidRDefault="00F90272" w:rsidP="00F90272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11804F9D" w14:textId="77777777" w:rsidR="00F90272" w:rsidRDefault="00F90272" w:rsidP="00F90272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027AF6F5" w14:textId="77777777" w:rsidR="00F90272" w:rsidRDefault="00F90272" w:rsidP="00F90272">
      <w:pPr>
        <w:pStyle w:val="1"/>
        <w:numPr>
          <w:ilvl w:val="0"/>
          <w:numId w:val="1"/>
        </w:numPr>
      </w:pPr>
      <w:r>
        <w:t>Контрольные вопросы</w:t>
      </w:r>
    </w:p>
    <w:p w14:paraId="4260BBF8" w14:textId="77777777" w:rsidR="00F90272" w:rsidRDefault="00F90272" w:rsidP="00F90272">
      <w:pPr>
        <w:pStyle w:val="2"/>
        <w:numPr>
          <w:ilvl w:val="1"/>
          <w:numId w:val="1"/>
        </w:numPr>
      </w:pPr>
      <w:r>
        <w:t>Какие преимущества и недостатки у использования временной избыточности?</w:t>
      </w:r>
    </w:p>
    <w:p w14:paraId="1417DDF5" w14:textId="77777777" w:rsidR="00F90272" w:rsidRDefault="00F90272" w:rsidP="00F90272">
      <w:pPr>
        <w:pStyle w:val="2"/>
        <w:numPr>
          <w:ilvl w:val="1"/>
          <w:numId w:val="1"/>
        </w:numPr>
      </w:pPr>
      <w:r>
        <w:t>Какие преимущества и недостатки у использования программной избыточности?</w:t>
      </w:r>
    </w:p>
    <w:p w14:paraId="5D9DAA5D" w14:textId="409DFF77" w:rsidR="00F90272" w:rsidRDefault="00F90272" w:rsidP="00F016E6">
      <w:pPr>
        <w:pStyle w:val="2"/>
        <w:numPr>
          <w:ilvl w:val="1"/>
          <w:numId w:val="1"/>
        </w:numPr>
      </w:pPr>
      <w:r>
        <w:t>Какие преимущества и недостатки у использования информационной избыточности?</w:t>
      </w:r>
    </w:p>
    <w:sectPr w:rsidR="00F902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E0586"/>
    <w:multiLevelType w:val="multilevel"/>
    <w:tmpl w:val="28D6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7DB7A68"/>
    <w:multiLevelType w:val="multilevel"/>
    <w:tmpl w:val="697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398093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0800328">
    <w:abstractNumId w:val="2"/>
  </w:num>
  <w:num w:numId="9" w16cid:durableId="167394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07DD5"/>
    <w:rsid w:val="00055311"/>
    <w:rsid w:val="00063794"/>
    <w:rsid w:val="00070FAF"/>
    <w:rsid w:val="000E6EF5"/>
    <w:rsid w:val="00130920"/>
    <w:rsid w:val="00176CB9"/>
    <w:rsid w:val="0018259A"/>
    <w:rsid w:val="001974B9"/>
    <w:rsid w:val="001B6180"/>
    <w:rsid w:val="001E32F3"/>
    <w:rsid w:val="002433E2"/>
    <w:rsid w:val="00261B0A"/>
    <w:rsid w:val="002637A9"/>
    <w:rsid w:val="002717E1"/>
    <w:rsid w:val="00271E47"/>
    <w:rsid w:val="00283F83"/>
    <w:rsid w:val="0029676F"/>
    <w:rsid w:val="0038365B"/>
    <w:rsid w:val="003847E4"/>
    <w:rsid w:val="0039238A"/>
    <w:rsid w:val="003A6E07"/>
    <w:rsid w:val="003E2CFB"/>
    <w:rsid w:val="003F5601"/>
    <w:rsid w:val="00405DEC"/>
    <w:rsid w:val="004A368A"/>
    <w:rsid w:val="004D12F5"/>
    <w:rsid w:val="00534854"/>
    <w:rsid w:val="005350EA"/>
    <w:rsid w:val="00574CAD"/>
    <w:rsid w:val="00693BA2"/>
    <w:rsid w:val="006A4362"/>
    <w:rsid w:val="006B0443"/>
    <w:rsid w:val="006B55E8"/>
    <w:rsid w:val="006E2B52"/>
    <w:rsid w:val="006F4C9F"/>
    <w:rsid w:val="007B4AF4"/>
    <w:rsid w:val="007D33A4"/>
    <w:rsid w:val="00814C20"/>
    <w:rsid w:val="008823E4"/>
    <w:rsid w:val="008E0D8A"/>
    <w:rsid w:val="00925158"/>
    <w:rsid w:val="00974514"/>
    <w:rsid w:val="009E18C6"/>
    <w:rsid w:val="00A2050E"/>
    <w:rsid w:val="00A7632F"/>
    <w:rsid w:val="00AB063C"/>
    <w:rsid w:val="00AD4DD5"/>
    <w:rsid w:val="00B37A1A"/>
    <w:rsid w:val="00B4422F"/>
    <w:rsid w:val="00B86AF4"/>
    <w:rsid w:val="00B945F2"/>
    <w:rsid w:val="00BD7687"/>
    <w:rsid w:val="00BE7327"/>
    <w:rsid w:val="00BF25EC"/>
    <w:rsid w:val="00C21C5D"/>
    <w:rsid w:val="00C30AF9"/>
    <w:rsid w:val="00CD555D"/>
    <w:rsid w:val="00CF0E87"/>
    <w:rsid w:val="00CF51EC"/>
    <w:rsid w:val="00D22094"/>
    <w:rsid w:val="00D301C8"/>
    <w:rsid w:val="00D30758"/>
    <w:rsid w:val="00D451BA"/>
    <w:rsid w:val="00D66C75"/>
    <w:rsid w:val="00D72016"/>
    <w:rsid w:val="00DB6014"/>
    <w:rsid w:val="00E01507"/>
    <w:rsid w:val="00E65989"/>
    <w:rsid w:val="00E7197A"/>
    <w:rsid w:val="00EE187F"/>
    <w:rsid w:val="00F016E6"/>
    <w:rsid w:val="00F85F51"/>
    <w:rsid w:val="00F87AE9"/>
    <w:rsid w:val="00F9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90272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E7197A"/>
    <w:rPr>
      <w:color w:val="467886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E7197A"/>
    <w:rPr>
      <w:color w:val="605E5C"/>
      <w:shd w:val="clear" w:color="auto" w:fill="E1DFDD"/>
    </w:rPr>
  </w:style>
  <w:style w:type="character" w:styleId="af1">
    <w:name w:val="FollowedHyperlink"/>
    <w:basedOn w:val="a1"/>
    <w:uiPriority w:val="99"/>
    <w:semiHidden/>
    <w:unhideWhenUsed/>
    <w:rsid w:val="00E7197A"/>
    <w:rPr>
      <w:color w:val="96607D" w:themeColor="followedHyperlink"/>
      <w:u w:val="single"/>
    </w:rPr>
  </w:style>
  <w:style w:type="character" w:styleId="af2">
    <w:name w:val="Placeholder Text"/>
    <w:basedOn w:val="a1"/>
    <w:uiPriority w:val="99"/>
    <w:semiHidden/>
    <w:rsid w:val="006B04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yRom-Edu/Utilities" TargetMode="External"/><Relationship Id="rId5" Type="http://schemas.openxmlformats.org/officeDocument/2006/relationships/hyperlink" Target="https://github.com/ReyRom-Edu/Utilities/blob/main/TestServer.cs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157</TotalTime>
  <Pages>3</Pages>
  <Words>545</Words>
  <Characters>3599</Characters>
  <Application>Microsoft Office Word</Application>
  <DocSecurity>0</DocSecurity>
  <Lines>105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47</cp:revision>
  <dcterms:created xsi:type="dcterms:W3CDTF">2025-09-10T17:18:00Z</dcterms:created>
  <dcterms:modified xsi:type="dcterms:W3CDTF">2026-09-23T19:29:00Z</dcterms:modified>
</cp:coreProperties>
</file>